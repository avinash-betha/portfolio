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937B8" w14:textId="4E0C19FC" w:rsidR="00F41BEE" w:rsidRDefault="00CE3385" w:rsidP="009F2912">
      <w:pPr>
        <w:pStyle w:val="Title"/>
      </w:pPr>
      <w:r>
        <w:t>Avinash Betha</w:t>
      </w:r>
    </w:p>
    <w:p w14:paraId="53CB425E" w14:textId="69C90EED" w:rsidR="00F41BEE" w:rsidRDefault="00CE3385" w:rsidP="009E3475">
      <w:pPr>
        <w:pStyle w:val="Subtitle"/>
      </w:pPr>
      <w:r>
        <w:t>Full stack developer</w:t>
      </w:r>
      <w:r w:rsidR="00F41BEE">
        <w:t xml:space="preserve"> </w:t>
      </w:r>
    </w:p>
    <w:p w14:paraId="37BDF6A7" w14:textId="1365381A" w:rsidR="00F41BEE" w:rsidRDefault="00CE3385" w:rsidP="009E3475">
      <w:pPr>
        <w:pStyle w:val="Heading1"/>
      </w:pPr>
      <w:r>
        <w:t>Exton, PA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>
        <w:t>3125814044</w:t>
      </w:r>
      <w:r w:rsidR="00F41BEE" w:rsidRPr="00B5257D">
        <w:t xml:space="preserve"> |</w:t>
      </w:r>
      <w:r w:rsidR="00F41BEE">
        <w:t xml:space="preserve"> </w:t>
      </w:r>
      <w:r>
        <w:t>avinashbetha35@gmail.com</w:t>
      </w:r>
      <w:r w:rsidR="00F41BEE" w:rsidRPr="00B5257D">
        <w:t xml:space="preserve"> </w:t>
      </w:r>
      <w:r w:rsidR="00DE0783">
        <w:t xml:space="preserve">| </w:t>
      </w:r>
      <w:hyperlink r:id="rId11" w:history="1">
        <w:r w:rsidR="00DE0783" w:rsidRPr="00DE0783">
          <w:rPr>
            <w:rStyle w:val="Hyperlink"/>
            <w:u w:val="none"/>
          </w:rPr>
          <w:t>GitHub</w:t>
        </w:r>
      </w:hyperlink>
      <w:r w:rsidR="00DE0783">
        <w:t xml:space="preserve"> | </w:t>
      </w:r>
      <w:hyperlink r:id="rId12" w:history="1">
        <w:r w:rsidR="00DE0783" w:rsidRPr="00DE0783">
          <w:rPr>
            <w:rStyle w:val="Hyperlink"/>
            <w:u w:val="none"/>
          </w:rPr>
          <w:t>LinkedIn</w:t>
        </w:r>
      </w:hyperlink>
    </w:p>
    <w:p w14:paraId="0DAC3631" w14:textId="77777777" w:rsidR="00003455" w:rsidRPr="00003455" w:rsidRDefault="00003455" w:rsidP="00003455"/>
    <w:p w14:paraId="22A7C141" w14:textId="75AF46A1" w:rsidR="00F41BEE" w:rsidRDefault="00CE3385" w:rsidP="006E0605">
      <w:pPr>
        <w:pStyle w:val="Heading1"/>
      </w:pPr>
      <w:r w:rsidRPr="00CE3385">
        <w:t>PROFESSIONAL SUMMARY</w:t>
      </w:r>
    </w:p>
    <w:p w14:paraId="18ADB115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2CEFBBB" wp14:editId="699C0913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61F791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89C42DE" w14:textId="3B6CFAE9" w:rsidR="00003455" w:rsidRDefault="00CE3385" w:rsidP="00DE0783">
      <w:pPr>
        <w:jc w:val="both"/>
      </w:pPr>
      <w:r>
        <w:t xml:space="preserve">Full Stack Developer with practical experience designing and building scalable applications using </w:t>
      </w:r>
      <w:r w:rsidRPr="00CE3385">
        <w:rPr>
          <w:b/>
          <w:bCs/>
        </w:rPr>
        <w:t>Java</w:t>
      </w:r>
      <w:r>
        <w:t xml:space="preserve">, </w:t>
      </w:r>
      <w:r w:rsidRPr="00CE3385">
        <w:rPr>
          <w:b/>
          <w:bCs/>
        </w:rPr>
        <w:t>Spring Boot</w:t>
      </w:r>
      <w:r>
        <w:t xml:space="preserve">, </w:t>
      </w:r>
      <w:r w:rsidRPr="00CE3385">
        <w:rPr>
          <w:b/>
          <w:bCs/>
        </w:rPr>
        <w:t>Angular</w:t>
      </w:r>
      <w:r>
        <w:t xml:space="preserve">, and </w:t>
      </w:r>
      <w:r w:rsidRPr="00CE3385">
        <w:rPr>
          <w:b/>
          <w:bCs/>
        </w:rPr>
        <w:t>SQL</w:t>
      </w:r>
      <w:r>
        <w:t xml:space="preserve">. </w:t>
      </w:r>
      <w:r w:rsidR="001767B8">
        <w:t xml:space="preserve">Skilled in developing scalable </w:t>
      </w:r>
      <w:r>
        <w:t xml:space="preserve">APIs, optimizing backend performance, and integrating modern frontends with reliable data services. Experienced across enterprise and product environments, with a focus on clean architecture, </w:t>
      </w:r>
      <w:r w:rsidR="001767B8">
        <w:t>maintainable</w:t>
      </w:r>
      <w:r>
        <w:t xml:space="preserve"> code, and dependable releases. Passionate about backend</w:t>
      </w:r>
      <w:r w:rsidR="001767B8">
        <w:t xml:space="preserve"> </w:t>
      </w:r>
      <w:r w:rsidR="001767B8" w:rsidRPr="001767B8">
        <w:t>architecture</w:t>
      </w:r>
      <w:r w:rsidR="001767B8">
        <w:t>,</w:t>
      </w:r>
      <w:r>
        <w:t xml:space="preserve"> system</w:t>
      </w:r>
      <w:r w:rsidR="001767B8">
        <w:t xml:space="preserve"> design,</w:t>
      </w:r>
      <w:r>
        <w:t xml:space="preserve"> and continuous learning through real-world problem</w:t>
      </w:r>
      <w:r w:rsidR="00914B83">
        <w:t>-</w:t>
      </w:r>
      <w:r>
        <w:t>solving.</w:t>
      </w:r>
    </w:p>
    <w:p w14:paraId="1521141A" w14:textId="22D746C4" w:rsidR="00CE3385" w:rsidRDefault="00CE3385" w:rsidP="00CE3385">
      <w:pPr>
        <w:pStyle w:val="Heading1"/>
      </w:pPr>
      <w:r>
        <w:t>TECHNICAL SKILLS</w:t>
      </w:r>
    </w:p>
    <w:p w14:paraId="310CF067" w14:textId="77777777" w:rsidR="00CE3385" w:rsidRPr="00003455" w:rsidRDefault="00CE3385" w:rsidP="00CE338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479FC9BE" wp14:editId="580B60ED">
                <wp:extent cx="5943600" cy="0"/>
                <wp:effectExtent l="0" t="0" r="0" b="0"/>
                <wp:docPr id="166997568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FA9A24E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56128BA" w14:textId="77777777" w:rsidR="000920BB" w:rsidRDefault="00CE3385" w:rsidP="001B5291">
      <w:pPr>
        <w:jc w:val="both"/>
      </w:pPr>
      <w:r w:rsidRPr="00CE3385">
        <w:rPr>
          <w:b/>
          <w:bCs/>
        </w:rPr>
        <w:t>Languages</w:t>
      </w:r>
      <w:r>
        <w:t>: Java, JavaScript, TypeScript, SQL</w:t>
      </w:r>
    </w:p>
    <w:p w14:paraId="13DBA423" w14:textId="5F6FFDE8" w:rsidR="00CE3385" w:rsidRDefault="00CE3385" w:rsidP="001B5291">
      <w:pPr>
        <w:jc w:val="both"/>
      </w:pPr>
      <w:r w:rsidRPr="00CE3385">
        <w:rPr>
          <w:b/>
          <w:bCs/>
        </w:rPr>
        <w:t>Backend</w:t>
      </w:r>
      <w:r>
        <w:t>: Spring Boot, Spring MV</w:t>
      </w:r>
      <w:r w:rsidR="00DE196C">
        <w:t>C</w:t>
      </w:r>
      <w:r>
        <w:t>, REST APIs, Hibernate/JPA, Microservices,</w:t>
      </w:r>
      <w:r w:rsidR="00914B83">
        <w:t xml:space="preserve"> i</w:t>
      </w:r>
      <w:r>
        <w:t>Batis, JDBC</w:t>
      </w:r>
    </w:p>
    <w:p w14:paraId="7EDC2376" w14:textId="77777777" w:rsidR="000920BB" w:rsidRDefault="00CE3385" w:rsidP="001B5291">
      <w:pPr>
        <w:jc w:val="both"/>
      </w:pPr>
      <w:r w:rsidRPr="00CE3385">
        <w:rPr>
          <w:b/>
          <w:bCs/>
        </w:rPr>
        <w:t>Frontend</w:t>
      </w:r>
      <w:r>
        <w:t>: Angular, Bootstrap, HTML5, CSS3</w:t>
      </w:r>
    </w:p>
    <w:p w14:paraId="5D44FF74" w14:textId="321586AB" w:rsidR="00CE3385" w:rsidRDefault="00CE3385" w:rsidP="001B5291">
      <w:pPr>
        <w:jc w:val="both"/>
      </w:pPr>
      <w:r w:rsidRPr="00CE3385">
        <w:rPr>
          <w:b/>
          <w:bCs/>
        </w:rPr>
        <w:t>Databases</w:t>
      </w:r>
      <w:r>
        <w:t>: DB2, PostgreSQL, MySQL, Oracle</w:t>
      </w:r>
    </w:p>
    <w:p w14:paraId="2EFE5C7E" w14:textId="0DCC5E28" w:rsidR="00CE3385" w:rsidRDefault="00CE3385" w:rsidP="001B5291">
      <w:pPr>
        <w:jc w:val="both"/>
      </w:pPr>
      <w:r w:rsidRPr="00CE3385">
        <w:rPr>
          <w:b/>
          <w:bCs/>
        </w:rPr>
        <w:t>DevOps</w:t>
      </w:r>
      <w:r>
        <w:t>: Git,</w:t>
      </w:r>
      <w:r w:rsidR="000920BB">
        <w:t xml:space="preserve"> </w:t>
      </w:r>
      <w:r>
        <w:t>Bitbucket, Jenkins, Bamboo, OpenShift,</w:t>
      </w:r>
      <w:r w:rsidR="00621825">
        <w:t xml:space="preserve"> Kubern</w:t>
      </w:r>
      <w:r w:rsidR="00DE196C">
        <w:t>e</w:t>
      </w:r>
      <w:r w:rsidR="00621825">
        <w:t>tes,</w:t>
      </w:r>
      <w:r w:rsidR="000920BB">
        <w:t xml:space="preserve"> </w:t>
      </w:r>
      <w:r w:rsidR="000920BB">
        <w:t>Maven</w:t>
      </w:r>
    </w:p>
    <w:p w14:paraId="132D733A" w14:textId="3F3B98D0" w:rsidR="000920BB" w:rsidRDefault="000920BB" w:rsidP="001B5291">
      <w:pPr>
        <w:jc w:val="both"/>
      </w:pPr>
      <w:r w:rsidRPr="000920BB">
        <w:rPr>
          <w:b/>
          <w:bCs/>
        </w:rPr>
        <w:t>Tools:</w:t>
      </w:r>
      <w:r>
        <w:t xml:space="preserve"> </w:t>
      </w:r>
      <w:r>
        <w:t>Postman, IntelliJ, Eclipse, VS Code</w:t>
      </w:r>
    </w:p>
    <w:p w14:paraId="36A9E10F" w14:textId="5EA6D625" w:rsidR="000920BB" w:rsidRDefault="000920BB" w:rsidP="001B5291">
      <w:pPr>
        <w:jc w:val="both"/>
      </w:pPr>
      <w:r w:rsidRPr="000920BB">
        <w:rPr>
          <w:b/>
          <w:bCs/>
        </w:rPr>
        <w:t>Security:</w:t>
      </w:r>
      <w:r w:rsidRPr="000920BB">
        <w:t xml:space="preserve"> JWT, Role-Based Access Control, Keycloak</w:t>
      </w:r>
    </w:p>
    <w:p w14:paraId="2AD4DCA2" w14:textId="6F6580F4" w:rsidR="000920BB" w:rsidRDefault="00CE3385" w:rsidP="001B5291">
      <w:pPr>
        <w:jc w:val="both"/>
      </w:pPr>
      <w:r w:rsidRPr="00CE3385">
        <w:rPr>
          <w:b/>
          <w:bCs/>
        </w:rPr>
        <w:t>Testing</w:t>
      </w:r>
      <w:r>
        <w:t>: J</w:t>
      </w:r>
      <w:r w:rsidR="00914B83">
        <w:t>U</w:t>
      </w:r>
      <w:r>
        <w:t>nit, Mockito</w:t>
      </w:r>
    </w:p>
    <w:p w14:paraId="1DD4B72A" w14:textId="0E565006" w:rsidR="00CE3385" w:rsidRDefault="00CE3385" w:rsidP="001B5291">
      <w:pPr>
        <w:jc w:val="both"/>
      </w:pPr>
      <w:r w:rsidRPr="004C4BFD">
        <w:rPr>
          <w:b/>
          <w:bCs/>
        </w:rPr>
        <w:t>Other</w:t>
      </w:r>
      <w:r>
        <w:t xml:space="preserve">: Batch Processing, Email Schedulers, SQL </w:t>
      </w:r>
      <w:r w:rsidR="000920BB">
        <w:t>Optimization</w:t>
      </w:r>
      <w:r>
        <w:t>, Debugging</w:t>
      </w:r>
    </w:p>
    <w:p w14:paraId="1DBE48BE" w14:textId="6255758E" w:rsidR="00F41BEE" w:rsidRDefault="004C4BFD" w:rsidP="006E0605">
      <w:pPr>
        <w:pStyle w:val="Heading1"/>
      </w:pPr>
      <w:r>
        <w:t>PROFESSIONAL EXPERIENCE</w:t>
      </w:r>
    </w:p>
    <w:p w14:paraId="27F971DF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2151D6F" wp14:editId="1F16E4A6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67BDBC0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792517A" w14:textId="35B1A2B7" w:rsidR="00F41BEE" w:rsidRDefault="004C4BFD" w:rsidP="006E0605">
      <w:pPr>
        <w:pStyle w:val="Heading2"/>
      </w:pPr>
      <w:r>
        <w:t xml:space="preserve">Software Developer | AVK Tech Solutions Inc </w:t>
      </w:r>
      <w:r w:rsidR="00003455">
        <w:tab/>
      </w:r>
      <w:r>
        <w:t xml:space="preserve">Jun 2025 – Present | </w:t>
      </w:r>
      <w:r w:rsidR="005E40DF">
        <w:t>PA</w:t>
      </w:r>
    </w:p>
    <w:p w14:paraId="2A57F76F" w14:textId="644D5002" w:rsidR="004C4BFD" w:rsidRDefault="004C4BFD" w:rsidP="004C4BFD">
      <w:pPr>
        <w:pStyle w:val="ListBullet"/>
        <w:numPr>
          <w:ilvl w:val="0"/>
          <w:numId w:val="0"/>
        </w:numPr>
        <w:ind w:left="288"/>
      </w:pPr>
      <w:r w:rsidRPr="004C4BFD">
        <w:rPr>
          <w:b/>
          <w:bCs/>
        </w:rPr>
        <w:t>Client</w:t>
      </w:r>
      <w:r>
        <w:t>: Penske Truck Leasing</w:t>
      </w:r>
    </w:p>
    <w:p w14:paraId="7E2F97C6" w14:textId="5EA5BFCB" w:rsidR="005E40DF" w:rsidRDefault="00657369" w:rsidP="005E40DF">
      <w:pPr>
        <w:pStyle w:val="ListBullet"/>
        <w:numPr>
          <w:ilvl w:val="0"/>
          <w:numId w:val="22"/>
        </w:numPr>
        <w:jc w:val="both"/>
      </w:pPr>
      <w:r w:rsidRPr="00271720">
        <w:t xml:space="preserve">Worked on </w:t>
      </w:r>
      <w:r w:rsidRPr="00271720">
        <w:rPr>
          <w:b/>
          <w:bCs/>
        </w:rPr>
        <w:t>FleetNet</w:t>
      </w:r>
      <w:r w:rsidRPr="00271720">
        <w:t xml:space="preserve">, an enterprise platform managing the </w:t>
      </w:r>
      <w:r w:rsidRPr="00271720">
        <w:rPr>
          <w:b/>
          <w:bCs/>
        </w:rPr>
        <w:t>full truck lifecycle</w:t>
      </w:r>
      <w:r w:rsidRPr="00271720">
        <w:t xml:space="preserve"> from planning and </w:t>
      </w:r>
      <w:r w:rsidR="005E40DF">
        <w:t xml:space="preserve">        </w:t>
      </w:r>
      <w:r w:rsidRPr="00271720">
        <w:t>pricing to remarketing and sale.</w:t>
      </w:r>
    </w:p>
    <w:p w14:paraId="2DF85C61" w14:textId="77777777" w:rsidR="005E40DF" w:rsidRDefault="005E40DF" w:rsidP="005E40DF">
      <w:pPr>
        <w:pStyle w:val="ListBullet"/>
        <w:numPr>
          <w:ilvl w:val="0"/>
          <w:numId w:val="22"/>
        </w:numPr>
        <w:jc w:val="both"/>
      </w:pPr>
      <w:r w:rsidRPr="00271720">
        <w:t xml:space="preserve">Developed backend business logic for pricing, vehicle workflows, and access control using </w:t>
      </w:r>
      <w:r w:rsidRPr="00271720">
        <w:rPr>
          <w:b/>
          <w:bCs/>
        </w:rPr>
        <w:t>Java and Spring</w:t>
      </w:r>
      <w:r w:rsidRPr="00271720">
        <w:t>, supporting large-scale fleet operations.</w:t>
      </w:r>
    </w:p>
    <w:p w14:paraId="3117CF09" w14:textId="77777777" w:rsidR="005E40DF" w:rsidRDefault="005E40DF" w:rsidP="005E40DF">
      <w:pPr>
        <w:pStyle w:val="ListBullet"/>
        <w:numPr>
          <w:ilvl w:val="0"/>
          <w:numId w:val="22"/>
        </w:numPr>
        <w:jc w:val="both"/>
      </w:pPr>
      <w:r w:rsidRPr="00271720">
        <w:t xml:space="preserve">Maintained and enhanced </w:t>
      </w:r>
      <w:r w:rsidRPr="00271720">
        <w:rPr>
          <w:b/>
          <w:bCs/>
        </w:rPr>
        <w:t>legacy Struts 1.x flows</w:t>
      </w:r>
      <w:r w:rsidRPr="00271720">
        <w:t>, integrating JSP-based UI screens with backend controllers and JavaScript-driven interactions.</w:t>
      </w:r>
    </w:p>
    <w:p w14:paraId="11A07A3D" w14:textId="77777777" w:rsidR="005E40DF" w:rsidRDefault="005E40DF" w:rsidP="005E40DF">
      <w:pPr>
        <w:pStyle w:val="ListBullet"/>
        <w:numPr>
          <w:ilvl w:val="0"/>
          <w:numId w:val="22"/>
        </w:numPr>
        <w:jc w:val="both"/>
      </w:pPr>
      <w:r w:rsidRPr="00271720">
        <w:t xml:space="preserve">Implemented and optimized </w:t>
      </w:r>
      <w:r w:rsidRPr="00271720">
        <w:rPr>
          <w:b/>
          <w:bCs/>
        </w:rPr>
        <w:t>database access using iBatis</w:t>
      </w:r>
      <w:r w:rsidRPr="00271720">
        <w:t xml:space="preserve">, working with </w:t>
      </w:r>
      <w:r w:rsidRPr="00271720">
        <w:rPr>
          <w:b/>
          <w:bCs/>
        </w:rPr>
        <w:t>DB2 and Oracle</w:t>
      </w:r>
      <w:r w:rsidRPr="00271720">
        <w:t xml:space="preserve"> to support complex reporting and pricing logic.</w:t>
      </w:r>
    </w:p>
    <w:p w14:paraId="27E686E7" w14:textId="77777777" w:rsidR="00DE196C" w:rsidRPr="00023509" w:rsidRDefault="00DE196C" w:rsidP="00DE196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eastAsia="Times New Roman" w:cstheme="minorHAnsi"/>
          <w:color w:val="auto"/>
          <w:szCs w:val="20"/>
          <w:lang w:val="en-IN" w:eastAsia="en-IN"/>
        </w:rPr>
      </w:pPr>
      <w:r w:rsidRPr="00023509">
        <w:rPr>
          <w:rFonts w:eastAsia="Times New Roman" w:cstheme="minorHAnsi"/>
          <w:color w:val="auto"/>
          <w:szCs w:val="20"/>
          <w:lang w:val="en-IN" w:eastAsia="en-IN"/>
        </w:rPr>
        <w:t xml:space="preserve">Worked with authentication mechanisms including </w:t>
      </w:r>
      <w:r w:rsidRPr="00BB1326">
        <w:rPr>
          <w:rFonts w:eastAsia="Times New Roman" w:cstheme="minorHAnsi"/>
          <w:b/>
          <w:bCs/>
          <w:color w:val="auto"/>
          <w:szCs w:val="20"/>
          <w:lang w:val="en-IN" w:eastAsia="en-IN"/>
        </w:rPr>
        <w:t>JWT</w:t>
      </w:r>
      <w:r w:rsidRPr="00023509">
        <w:rPr>
          <w:rFonts w:eastAsia="Times New Roman" w:cstheme="minorHAnsi"/>
          <w:color w:val="auto"/>
          <w:szCs w:val="20"/>
          <w:lang w:val="en-IN" w:eastAsia="en-IN"/>
        </w:rPr>
        <w:t xml:space="preserve"> and gained exposure to identity management systems like </w:t>
      </w:r>
      <w:r w:rsidRPr="00BB1326">
        <w:rPr>
          <w:rFonts w:eastAsia="Times New Roman" w:cstheme="minorHAnsi"/>
          <w:b/>
          <w:bCs/>
          <w:color w:val="auto"/>
          <w:szCs w:val="20"/>
          <w:lang w:val="en-IN" w:eastAsia="en-IN"/>
        </w:rPr>
        <w:t>Keycloak</w:t>
      </w:r>
      <w:r w:rsidRPr="00023509">
        <w:rPr>
          <w:rFonts w:eastAsia="Times New Roman" w:cstheme="minorHAnsi"/>
          <w:color w:val="auto"/>
          <w:szCs w:val="20"/>
          <w:lang w:val="en-IN" w:eastAsia="en-IN"/>
        </w:rPr>
        <w:t xml:space="preserve"> in enterprise environments.</w:t>
      </w:r>
    </w:p>
    <w:p w14:paraId="1E687758" w14:textId="77777777" w:rsidR="00DE196C" w:rsidRPr="00023509" w:rsidRDefault="00DE196C" w:rsidP="00DE196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eastAsia="Times New Roman" w:cstheme="minorHAnsi"/>
          <w:color w:val="auto"/>
          <w:szCs w:val="20"/>
          <w:lang w:val="en-IN" w:eastAsia="en-IN"/>
        </w:rPr>
      </w:pPr>
      <w:r w:rsidRPr="00023509">
        <w:rPr>
          <w:rFonts w:eastAsia="Times New Roman" w:cstheme="minorHAnsi"/>
          <w:color w:val="auto"/>
          <w:szCs w:val="20"/>
          <w:lang w:val="en-IN" w:eastAsia="en-IN"/>
        </w:rPr>
        <w:t xml:space="preserve">Supported deployment activities and gained exposure to containerized environments using </w:t>
      </w:r>
      <w:r w:rsidRPr="00BB1326">
        <w:rPr>
          <w:rFonts w:eastAsia="Times New Roman" w:cstheme="minorHAnsi"/>
          <w:b/>
          <w:bCs/>
          <w:color w:val="auto"/>
          <w:szCs w:val="20"/>
          <w:lang w:val="en-IN" w:eastAsia="en-IN"/>
        </w:rPr>
        <w:t>OpenShift</w:t>
      </w:r>
      <w:r w:rsidRPr="00023509">
        <w:rPr>
          <w:rFonts w:eastAsia="Times New Roman" w:cstheme="minorHAnsi"/>
          <w:color w:val="auto"/>
          <w:szCs w:val="20"/>
          <w:lang w:val="en-IN" w:eastAsia="en-IN"/>
        </w:rPr>
        <w:t xml:space="preserve"> and </w:t>
      </w:r>
      <w:r w:rsidRPr="00BB1326">
        <w:rPr>
          <w:rFonts w:eastAsia="Times New Roman" w:cstheme="minorHAnsi"/>
          <w:b/>
          <w:bCs/>
          <w:color w:val="auto"/>
          <w:szCs w:val="20"/>
          <w:lang w:val="en-IN" w:eastAsia="en-IN"/>
        </w:rPr>
        <w:t>Kubernetes</w:t>
      </w:r>
      <w:r w:rsidRPr="00023509">
        <w:rPr>
          <w:rFonts w:eastAsia="Times New Roman" w:cstheme="minorHAnsi"/>
          <w:color w:val="auto"/>
          <w:szCs w:val="20"/>
          <w:lang w:val="en-IN" w:eastAsia="en-IN"/>
        </w:rPr>
        <w:t>.</w:t>
      </w:r>
    </w:p>
    <w:p w14:paraId="58DC12EF" w14:textId="37E7D272" w:rsidR="00023509" w:rsidRPr="00271720" w:rsidRDefault="00023509" w:rsidP="00DE196C">
      <w:pPr>
        <w:pStyle w:val="ListBullet"/>
        <w:numPr>
          <w:ilvl w:val="0"/>
          <w:numId w:val="22"/>
        </w:numPr>
        <w:jc w:val="both"/>
      </w:pPr>
      <w:r w:rsidRPr="00023509">
        <w:t xml:space="preserve">Contributed to </w:t>
      </w:r>
      <w:r w:rsidRPr="00BB1326">
        <w:rPr>
          <w:b/>
          <w:bCs/>
        </w:rPr>
        <w:t>WebSphere</w:t>
      </w:r>
      <w:r w:rsidRPr="00023509">
        <w:t xml:space="preserve"> deployments and </w:t>
      </w:r>
      <w:r w:rsidRPr="00BB1326">
        <w:rPr>
          <w:b/>
          <w:bCs/>
        </w:rPr>
        <w:t>OpenShift</w:t>
      </w:r>
      <w:r w:rsidRPr="00023509">
        <w:t xml:space="preserve"> migration, along with </w:t>
      </w:r>
      <w:r w:rsidRPr="00BB1326">
        <w:rPr>
          <w:b/>
          <w:bCs/>
        </w:rPr>
        <w:t>Bamboo-based</w:t>
      </w:r>
      <w:r w:rsidRPr="00023509">
        <w:t xml:space="preserve"> CI/CD pipelines.</w:t>
      </w:r>
    </w:p>
    <w:p w14:paraId="427865C3" w14:textId="0C724A29" w:rsidR="00F41BEE" w:rsidRDefault="004C4BFD" w:rsidP="006E0605">
      <w:pPr>
        <w:pStyle w:val="Heading2"/>
      </w:pPr>
      <w:r>
        <w:lastRenderedPageBreak/>
        <w:t>Software developer | Fulcrum GT</w:t>
      </w:r>
      <w:r w:rsidR="00003455">
        <w:tab/>
      </w:r>
      <w:r>
        <w:t xml:space="preserve">Jun 2024 – Aug 2024 | </w:t>
      </w:r>
      <w:r w:rsidR="005E40DF">
        <w:t>IL</w:t>
      </w:r>
    </w:p>
    <w:p w14:paraId="317302B7" w14:textId="77777777" w:rsidR="005E40DF" w:rsidRDefault="005E40DF" w:rsidP="005E40DF">
      <w:pPr>
        <w:pStyle w:val="ListBullet"/>
        <w:numPr>
          <w:ilvl w:val="0"/>
          <w:numId w:val="23"/>
        </w:numPr>
        <w:jc w:val="both"/>
      </w:pPr>
      <w:r w:rsidRPr="00271720">
        <w:t xml:space="preserve">Contributed to </w:t>
      </w:r>
      <w:proofErr w:type="spellStart"/>
      <w:r w:rsidRPr="00271720">
        <w:rPr>
          <w:b/>
          <w:bCs/>
        </w:rPr>
        <w:t>ModWorks</w:t>
      </w:r>
      <w:proofErr w:type="spellEnd"/>
      <w:r w:rsidRPr="00271720">
        <w:t>, an automotive customization platform supporting configuration-based workflows.</w:t>
      </w:r>
    </w:p>
    <w:p w14:paraId="2FB221C8" w14:textId="77777777" w:rsidR="005E40DF" w:rsidRPr="00271720" w:rsidRDefault="005E40DF" w:rsidP="005E40DF">
      <w:pPr>
        <w:pStyle w:val="ListBullet"/>
        <w:numPr>
          <w:ilvl w:val="0"/>
          <w:numId w:val="23"/>
        </w:numPr>
        <w:jc w:val="both"/>
      </w:pPr>
      <w:r w:rsidRPr="00271720">
        <w:t xml:space="preserve">Built backend services and </w:t>
      </w:r>
      <w:r w:rsidRPr="00271720">
        <w:rPr>
          <w:b/>
          <w:bCs/>
        </w:rPr>
        <w:t>REST APIs</w:t>
      </w:r>
      <w:r w:rsidRPr="00271720">
        <w:t xml:space="preserve"> to support application features and analytics modules.</w:t>
      </w:r>
    </w:p>
    <w:p w14:paraId="47BFFB54" w14:textId="77777777" w:rsidR="005E40DF" w:rsidRDefault="005E40DF" w:rsidP="005E40DF">
      <w:pPr>
        <w:pStyle w:val="ListBullet"/>
        <w:numPr>
          <w:ilvl w:val="0"/>
          <w:numId w:val="23"/>
        </w:numPr>
        <w:jc w:val="both"/>
      </w:pPr>
      <w:r w:rsidRPr="00271720">
        <w:t xml:space="preserve">Implemented server-side data processing and </w:t>
      </w:r>
      <w:r w:rsidRPr="00271720">
        <w:rPr>
          <w:b/>
          <w:bCs/>
        </w:rPr>
        <w:t>PostgreSQL integrations</w:t>
      </w:r>
      <w:r w:rsidRPr="00271720">
        <w:t xml:space="preserve"> for core application workflows.</w:t>
      </w:r>
    </w:p>
    <w:p w14:paraId="2D5AEA8E" w14:textId="77777777" w:rsidR="005E40DF" w:rsidRPr="00271720" w:rsidRDefault="005E40DF" w:rsidP="005E40DF">
      <w:pPr>
        <w:pStyle w:val="ListBullet"/>
        <w:numPr>
          <w:ilvl w:val="0"/>
          <w:numId w:val="23"/>
        </w:numPr>
        <w:jc w:val="both"/>
      </w:pPr>
      <w:r w:rsidRPr="00271720">
        <w:t>Integrated object storage for managing large assets and collaborated with frontend teams for smooth API-to-UI integration.</w:t>
      </w:r>
    </w:p>
    <w:p w14:paraId="210FCC0B" w14:textId="4A12A55A" w:rsidR="004C4BFD" w:rsidRDefault="005E40DF" w:rsidP="00DE0783">
      <w:pPr>
        <w:pStyle w:val="ListBullet"/>
        <w:numPr>
          <w:ilvl w:val="0"/>
          <w:numId w:val="23"/>
        </w:numPr>
        <w:jc w:val="both"/>
      </w:pPr>
      <w:r w:rsidRPr="00271720">
        <w:t xml:space="preserve">Participated in </w:t>
      </w:r>
      <w:r w:rsidRPr="00271720">
        <w:rPr>
          <w:b/>
          <w:bCs/>
        </w:rPr>
        <w:t>Agile development</w:t>
      </w:r>
      <w:r w:rsidRPr="00271720">
        <w:t>, contributing to sprint tasks, documentation, and code reviews.</w:t>
      </w:r>
    </w:p>
    <w:p w14:paraId="03056CE7" w14:textId="4B7028DD" w:rsidR="004C4BFD" w:rsidRDefault="004C4BFD" w:rsidP="004C4BFD">
      <w:pPr>
        <w:pStyle w:val="Heading2"/>
      </w:pPr>
      <w:r>
        <w:t>Software developer | Tata Consultancy Services</w:t>
      </w:r>
      <w:r>
        <w:tab/>
      </w:r>
      <w:r w:rsidR="008D6724">
        <w:t>Nov</w:t>
      </w:r>
      <w:r>
        <w:t xml:space="preserve"> 202</w:t>
      </w:r>
      <w:r w:rsidR="008D6724">
        <w:t>2</w:t>
      </w:r>
      <w:r>
        <w:t xml:space="preserve"> – Aug 202</w:t>
      </w:r>
      <w:r w:rsidR="008D6724">
        <w:t>3</w:t>
      </w:r>
      <w:r>
        <w:t xml:space="preserve"> | </w:t>
      </w:r>
      <w:r w:rsidR="005E40DF">
        <w:t>INDIA</w:t>
      </w:r>
    </w:p>
    <w:p w14:paraId="1247C2D0" w14:textId="0EDC7C8A" w:rsidR="004C4BFD" w:rsidRDefault="004C4BFD" w:rsidP="004C4BFD">
      <w:pPr>
        <w:pStyle w:val="ListBullet"/>
        <w:numPr>
          <w:ilvl w:val="0"/>
          <w:numId w:val="0"/>
        </w:numPr>
        <w:ind w:left="288"/>
      </w:pPr>
      <w:r w:rsidRPr="004C4BFD">
        <w:rPr>
          <w:b/>
          <w:bCs/>
        </w:rPr>
        <w:t>Client</w:t>
      </w:r>
      <w:r>
        <w:t xml:space="preserve">: </w:t>
      </w:r>
      <w:r w:rsidR="005E40DF">
        <w:t>HDFC Bank</w:t>
      </w:r>
    </w:p>
    <w:p w14:paraId="1DF27E95" w14:textId="77777777" w:rsidR="005E40DF" w:rsidRDefault="005E40DF" w:rsidP="005E40DF">
      <w:pPr>
        <w:pStyle w:val="ListBullet"/>
        <w:numPr>
          <w:ilvl w:val="0"/>
          <w:numId w:val="24"/>
        </w:numPr>
        <w:jc w:val="both"/>
      </w:pPr>
      <w:r w:rsidRPr="00271720">
        <w:t xml:space="preserve">Worked on a </w:t>
      </w:r>
      <w:r w:rsidRPr="00271720">
        <w:rPr>
          <w:b/>
          <w:bCs/>
        </w:rPr>
        <w:t>digital banking application</w:t>
      </w:r>
      <w:r w:rsidRPr="00271720">
        <w:t xml:space="preserve"> supporting customer accounts, transactions, and internal service workflows.</w:t>
      </w:r>
    </w:p>
    <w:p w14:paraId="66A0DD90" w14:textId="77777777" w:rsidR="005E40DF" w:rsidRPr="00271720" w:rsidRDefault="005E40DF" w:rsidP="005E40DF">
      <w:pPr>
        <w:pStyle w:val="ListBullet"/>
        <w:numPr>
          <w:ilvl w:val="0"/>
          <w:numId w:val="24"/>
        </w:numPr>
        <w:jc w:val="both"/>
      </w:pPr>
      <w:r w:rsidRPr="00271720">
        <w:t xml:space="preserve">Developed </w:t>
      </w:r>
      <w:r w:rsidRPr="00271720">
        <w:rPr>
          <w:b/>
          <w:bCs/>
        </w:rPr>
        <w:t>backend services and REST APIs</w:t>
      </w:r>
      <w:r w:rsidRPr="00271720">
        <w:t xml:space="preserve"> to manage customer data, account details, and transaction processing.</w:t>
      </w:r>
    </w:p>
    <w:p w14:paraId="3B047D37" w14:textId="77777777" w:rsidR="005E40DF" w:rsidRPr="00271720" w:rsidRDefault="005E40DF" w:rsidP="005E40DF">
      <w:pPr>
        <w:pStyle w:val="ListBullet"/>
        <w:numPr>
          <w:ilvl w:val="0"/>
          <w:numId w:val="24"/>
        </w:numPr>
        <w:jc w:val="both"/>
      </w:pPr>
      <w:r w:rsidRPr="00271720">
        <w:t xml:space="preserve">Implemented </w:t>
      </w:r>
      <w:r w:rsidRPr="00271720">
        <w:rPr>
          <w:b/>
          <w:bCs/>
        </w:rPr>
        <w:t>business validations and optimized SQL-based data access</w:t>
      </w:r>
      <w:r w:rsidRPr="00271720">
        <w:t xml:space="preserve"> to ensure secure and reliable banking operations.</w:t>
      </w:r>
    </w:p>
    <w:p w14:paraId="37D76157" w14:textId="6A818ACF" w:rsidR="004C4BFD" w:rsidRDefault="005E40DF" w:rsidP="00DE0783">
      <w:pPr>
        <w:pStyle w:val="ListBullet"/>
        <w:numPr>
          <w:ilvl w:val="0"/>
          <w:numId w:val="24"/>
        </w:numPr>
        <w:jc w:val="both"/>
      </w:pPr>
      <w:r w:rsidRPr="00271720">
        <w:t xml:space="preserve">Collaborated with </w:t>
      </w:r>
      <w:r w:rsidRPr="00271720">
        <w:rPr>
          <w:b/>
          <w:bCs/>
        </w:rPr>
        <w:t>QA and product teams in an Agile environment</w:t>
      </w:r>
      <w:r w:rsidRPr="00271720">
        <w:t>, supporting feature delivery and issue resolution.</w:t>
      </w:r>
    </w:p>
    <w:p w14:paraId="527D5175" w14:textId="67DFEA2D" w:rsidR="00507CDD" w:rsidRDefault="00507CDD" w:rsidP="00507CDD">
      <w:pPr>
        <w:pStyle w:val="Heading1"/>
      </w:pPr>
      <w:r>
        <w:t>PROJECTS</w:t>
      </w:r>
    </w:p>
    <w:p w14:paraId="2CAAC933" w14:textId="77777777" w:rsidR="00507CDD" w:rsidRPr="00003455" w:rsidRDefault="00507CDD" w:rsidP="00507CDD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8AF014A" wp14:editId="3CD11B25">
                <wp:extent cx="5943600" cy="0"/>
                <wp:effectExtent l="0" t="0" r="0" b="0"/>
                <wp:docPr id="125586173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48CD4A6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EF57F3F" w14:textId="14EE591A" w:rsidR="00507CDD" w:rsidRDefault="00507CDD" w:rsidP="00507CDD">
      <w:pPr>
        <w:pStyle w:val="Heading2"/>
      </w:pPr>
      <w:r>
        <w:t>E-Learning Platform | Full Stack Developer</w:t>
      </w:r>
      <w:r>
        <w:tab/>
      </w:r>
    </w:p>
    <w:p w14:paraId="1B1F65F0" w14:textId="7A60083B" w:rsidR="00507CDD" w:rsidRDefault="00507CDD" w:rsidP="00DE0783">
      <w:pPr>
        <w:pStyle w:val="ListBullet"/>
        <w:numPr>
          <w:ilvl w:val="0"/>
          <w:numId w:val="25"/>
        </w:numPr>
        <w:ind w:left="360"/>
        <w:jc w:val="both"/>
      </w:pPr>
      <w:r>
        <w:t>Designed and built a full-stack e-learning system using Spring Boot, Angular, and MySQL for student, instructor, and admin workflows.</w:t>
      </w:r>
    </w:p>
    <w:p w14:paraId="201F267D" w14:textId="363F4CBA" w:rsidR="00507CDD" w:rsidRDefault="00507CDD" w:rsidP="00DE0783">
      <w:pPr>
        <w:pStyle w:val="ListBullet"/>
        <w:numPr>
          <w:ilvl w:val="0"/>
          <w:numId w:val="25"/>
        </w:numPr>
        <w:ind w:left="360"/>
        <w:jc w:val="both"/>
      </w:pPr>
      <w:r>
        <w:t>Created REST APIs for user authentication (JWT), course enrollment, and progress tracking.</w:t>
      </w:r>
    </w:p>
    <w:p w14:paraId="078358FB" w14:textId="0BDA765C" w:rsidR="00507CDD" w:rsidRDefault="00507CDD" w:rsidP="00DE0783">
      <w:pPr>
        <w:pStyle w:val="ListBullet"/>
        <w:numPr>
          <w:ilvl w:val="0"/>
          <w:numId w:val="25"/>
        </w:numPr>
        <w:ind w:left="360"/>
        <w:jc w:val="both"/>
      </w:pPr>
      <w:r>
        <w:t>Implemented Angular Material UI with responsive layouts for better accessibility and usability.</w:t>
      </w:r>
    </w:p>
    <w:p w14:paraId="17174A12" w14:textId="06E38904" w:rsidR="00507CDD" w:rsidRDefault="00507CDD" w:rsidP="00DE0783">
      <w:pPr>
        <w:pStyle w:val="ListBullet"/>
        <w:numPr>
          <w:ilvl w:val="0"/>
          <w:numId w:val="25"/>
        </w:numPr>
        <w:ind w:left="360"/>
        <w:jc w:val="both"/>
      </w:pPr>
      <w:r>
        <w:t>Added backend schedulers to automate course notifications and progress reminders.</w:t>
      </w:r>
    </w:p>
    <w:p w14:paraId="11110084" w14:textId="6164A1F2" w:rsidR="00507CDD" w:rsidRDefault="00507CDD" w:rsidP="00507CDD">
      <w:pPr>
        <w:pStyle w:val="Heading2"/>
      </w:pPr>
      <w:r>
        <w:t>Employee Management API | Backend Developer</w:t>
      </w:r>
      <w:r>
        <w:tab/>
      </w:r>
    </w:p>
    <w:p w14:paraId="1E9657B2" w14:textId="3E17BFFA" w:rsidR="00507CDD" w:rsidRDefault="00507CDD" w:rsidP="00DE0783">
      <w:pPr>
        <w:pStyle w:val="ListBullet"/>
        <w:numPr>
          <w:ilvl w:val="0"/>
          <w:numId w:val="26"/>
        </w:numPr>
        <w:jc w:val="both"/>
      </w:pPr>
      <w:r>
        <w:t>Developed a backend system for managing employee, department, and role data using Spring Boot and PostgreSQL.</w:t>
      </w:r>
    </w:p>
    <w:p w14:paraId="3D31B4DC" w14:textId="6D436752" w:rsidR="00507CDD" w:rsidRDefault="00507CDD" w:rsidP="00DE0783">
      <w:pPr>
        <w:pStyle w:val="ListBullet"/>
        <w:numPr>
          <w:ilvl w:val="0"/>
          <w:numId w:val="26"/>
        </w:numPr>
        <w:jc w:val="both"/>
      </w:pPr>
      <w:r>
        <w:t>Implemented CRUD Operations, validation, and exception handling for reliable data processing.</w:t>
      </w:r>
    </w:p>
    <w:p w14:paraId="408427B6" w14:textId="79C83EF4" w:rsidR="00507CDD" w:rsidRDefault="00507CDD" w:rsidP="00DE0783">
      <w:pPr>
        <w:pStyle w:val="ListBullet"/>
        <w:numPr>
          <w:ilvl w:val="0"/>
          <w:numId w:val="26"/>
        </w:numPr>
        <w:jc w:val="both"/>
      </w:pPr>
      <w:r>
        <w:t>Secured APIs with JWT authentication and integrated Swagger UI for testing and documentation.</w:t>
      </w:r>
    </w:p>
    <w:p w14:paraId="55CABDC8" w14:textId="3D10F2A4" w:rsidR="00507CDD" w:rsidRDefault="00507CDD" w:rsidP="00507CDD">
      <w:pPr>
        <w:pStyle w:val="Heading2"/>
      </w:pPr>
      <w:r>
        <w:t>Inventory Management System | Full Stack Developer</w:t>
      </w:r>
      <w:r>
        <w:tab/>
      </w:r>
    </w:p>
    <w:p w14:paraId="5DDF7C65" w14:textId="0BBE62BA" w:rsidR="00507CDD" w:rsidRDefault="00507CDD" w:rsidP="00DE0783">
      <w:pPr>
        <w:pStyle w:val="ListBullet"/>
        <w:numPr>
          <w:ilvl w:val="0"/>
          <w:numId w:val="27"/>
        </w:numPr>
        <w:jc w:val="both"/>
      </w:pPr>
      <w:r>
        <w:t>Created a web-based inventory system with Spring Boot, Angular, and JPA, supporting stock tracking and order management.</w:t>
      </w:r>
    </w:p>
    <w:p w14:paraId="619E6C1C" w14:textId="68EAADED" w:rsidR="00507CDD" w:rsidRDefault="00507CDD" w:rsidP="00DE0783">
      <w:pPr>
        <w:pStyle w:val="ListBullet"/>
        <w:numPr>
          <w:ilvl w:val="0"/>
          <w:numId w:val="27"/>
        </w:numPr>
        <w:jc w:val="both"/>
      </w:pPr>
      <w:r>
        <w:t>Enabled real-time inventory updates using event-driven backend logic.</w:t>
      </w:r>
    </w:p>
    <w:p w14:paraId="25B5A8C5" w14:textId="02E7F5B2" w:rsidR="00507CDD" w:rsidRDefault="00507CDD" w:rsidP="00DE0783">
      <w:pPr>
        <w:pStyle w:val="ListBullet"/>
        <w:numPr>
          <w:ilvl w:val="0"/>
          <w:numId w:val="27"/>
        </w:numPr>
        <w:jc w:val="both"/>
      </w:pPr>
      <w:r>
        <w:t>Focused on modular service design and optimized database interactions for high performance.</w:t>
      </w:r>
    </w:p>
    <w:p w14:paraId="5DD1EAAA" w14:textId="77777777" w:rsidR="000920BB" w:rsidRDefault="000920BB" w:rsidP="000920BB">
      <w:pPr>
        <w:pStyle w:val="ListBullet"/>
        <w:numPr>
          <w:ilvl w:val="0"/>
          <w:numId w:val="0"/>
        </w:numPr>
        <w:jc w:val="both"/>
      </w:pPr>
    </w:p>
    <w:p w14:paraId="5CE93771" w14:textId="77777777" w:rsidR="000920BB" w:rsidRDefault="000920BB" w:rsidP="000920BB">
      <w:pPr>
        <w:pStyle w:val="ListBullet"/>
        <w:numPr>
          <w:ilvl w:val="0"/>
          <w:numId w:val="0"/>
        </w:numPr>
        <w:jc w:val="both"/>
        <w:rPr>
          <w:b/>
          <w:bCs/>
        </w:rPr>
      </w:pPr>
      <w:r>
        <w:rPr>
          <w:b/>
          <w:bCs/>
        </w:rPr>
        <w:t>Traffic Sign Detection</w:t>
      </w:r>
    </w:p>
    <w:p w14:paraId="017AFE34" w14:textId="16F7D258" w:rsidR="001767B8" w:rsidRPr="001767B8" w:rsidRDefault="001767B8" w:rsidP="001767B8">
      <w:pPr>
        <w:pStyle w:val="ListBullet"/>
        <w:numPr>
          <w:ilvl w:val="0"/>
          <w:numId w:val="28"/>
        </w:numPr>
        <w:jc w:val="both"/>
        <w:rPr>
          <w:lang w:val="en-IN"/>
        </w:rPr>
      </w:pPr>
      <w:r w:rsidRPr="001767B8">
        <w:rPr>
          <w:lang w:val="en-IN"/>
        </w:rPr>
        <w:t xml:space="preserve">Trained a </w:t>
      </w:r>
      <w:r w:rsidRPr="001767B8">
        <w:rPr>
          <w:b/>
          <w:bCs/>
          <w:lang w:val="en-IN"/>
        </w:rPr>
        <w:t>machine learning model (CNN)</w:t>
      </w:r>
      <w:r w:rsidRPr="001767B8">
        <w:rPr>
          <w:lang w:val="en-IN"/>
        </w:rPr>
        <w:t xml:space="preserve"> on Indian traffic sign datasets for real-time classification </w:t>
      </w:r>
    </w:p>
    <w:p w14:paraId="6676D333" w14:textId="42930961" w:rsidR="001767B8" w:rsidRPr="001767B8" w:rsidRDefault="001767B8" w:rsidP="001767B8">
      <w:pPr>
        <w:pStyle w:val="ListBullet"/>
        <w:numPr>
          <w:ilvl w:val="0"/>
          <w:numId w:val="28"/>
        </w:numPr>
        <w:jc w:val="both"/>
        <w:rPr>
          <w:lang w:val="en-IN"/>
        </w:rPr>
      </w:pPr>
      <w:r w:rsidRPr="001767B8">
        <w:rPr>
          <w:lang w:val="en-IN"/>
        </w:rPr>
        <w:t xml:space="preserve">Achieved accurate detection of multiple road signs under varying lighting conditions </w:t>
      </w:r>
    </w:p>
    <w:p w14:paraId="77914236" w14:textId="27E60773" w:rsidR="001767B8" w:rsidRPr="001767B8" w:rsidRDefault="001767B8" w:rsidP="001767B8">
      <w:pPr>
        <w:pStyle w:val="ListBullet"/>
        <w:numPr>
          <w:ilvl w:val="0"/>
          <w:numId w:val="28"/>
        </w:numPr>
        <w:jc w:val="both"/>
        <w:rPr>
          <w:lang w:val="en-IN"/>
        </w:rPr>
      </w:pPr>
      <w:r w:rsidRPr="001767B8">
        <w:rPr>
          <w:lang w:val="en-IN"/>
        </w:rPr>
        <w:t xml:space="preserve">Deployed model on </w:t>
      </w:r>
      <w:r w:rsidRPr="001767B8">
        <w:rPr>
          <w:b/>
          <w:bCs/>
          <w:lang w:val="en-IN"/>
        </w:rPr>
        <w:t>PNQ-Z2 FPGA board</w:t>
      </w:r>
      <w:r w:rsidRPr="001767B8">
        <w:rPr>
          <w:lang w:val="en-IN"/>
        </w:rPr>
        <w:t xml:space="preserve"> with USB camera for live video processing </w:t>
      </w:r>
    </w:p>
    <w:p w14:paraId="1AA6127F" w14:textId="2C69B43F" w:rsidR="001767B8" w:rsidRPr="001767B8" w:rsidRDefault="001767B8" w:rsidP="001767B8">
      <w:pPr>
        <w:pStyle w:val="ListBullet"/>
        <w:numPr>
          <w:ilvl w:val="0"/>
          <w:numId w:val="28"/>
        </w:numPr>
        <w:jc w:val="both"/>
        <w:rPr>
          <w:lang w:val="en-IN"/>
        </w:rPr>
      </w:pPr>
      <w:r w:rsidRPr="001767B8">
        <w:rPr>
          <w:lang w:val="en-IN"/>
        </w:rPr>
        <w:t xml:space="preserve">Implemented real-time inference pipeline with audio feedback for driver alerts </w:t>
      </w:r>
    </w:p>
    <w:p w14:paraId="22391326" w14:textId="749A447F" w:rsidR="001767B8" w:rsidRPr="001767B8" w:rsidRDefault="001767B8" w:rsidP="001767B8">
      <w:pPr>
        <w:pStyle w:val="ListBullet"/>
        <w:numPr>
          <w:ilvl w:val="0"/>
          <w:numId w:val="28"/>
        </w:numPr>
        <w:jc w:val="both"/>
      </w:pPr>
      <w:r w:rsidRPr="001767B8">
        <w:rPr>
          <w:lang w:val="en-IN"/>
        </w:rPr>
        <w:t xml:space="preserve">Optimized system for </w:t>
      </w:r>
      <w:r w:rsidRPr="001767B8">
        <w:rPr>
          <w:b/>
          <w:bCs/>
          <w:lang w:val="en-IN"/>
        </w:rPr>
        <w:t>low-latency edge deployment in vehicle environments</w:t>
      </w:r>
    </w:p>
    <w:p w14:paraId="7E8F98B9" w14:textId="3BBECFDD" w:rsidR="000920BB" w:rsidRPr="000920BB" w:rsidRDefault="00ED7210" w:rsidP="001767B8">
      <w:pPr>
        <w:pStyle w:val="ListBullet"/>
        <w:numPr>
          <w:ilvl w:val="0"/>
          <w:numId w:val="28"/>
        </w:numPr>
        <w:jc w:val="both"/>
      </w:pPr>
      <w:r w:rsidRPr="00ED7210">
        <w:t>Built using concepts inspired by real-time traffic sign recognition research</w:t>
      </w:r>
      <w:r>
        <w:t xml:space="preserve"> (</w:t>
      </w:r>
      <w:hyperlink r:id="rId13" w:history="1">
        <w:r w:rsidRPr="00ED7210">
          <w:rPr>
            <w:rStyle w:val="Hyperlink"/>
          </w:rPr>
          <w:t>IEE</w:t>
        </w:r>
        <w:r w:rsidRPr="00ED7210">
          <w:rPr>
            <w:rStyle w:val="Hyperlink"/>
          </w:rPr>
          <w:t>E</w:t>
        </w:r>
        <w:r w:rsidRPr="00ED7210">
          <w:rPr>
            <w:rStyle w:val="Hyperlink"/>
          </w:rPr>
          <w:t>, 2021</w:t>
        </w:r>
      </w:hyperlink>
      <w:r>
        <w:t>)</w:t>
      </w:r>
    </w:p>
    <w:p w14:paraId="2F6BE099" w14:textId="77777777" w:rsidR="000920BB" w:rsidRDefault="000920BB" w:rsidP="000920BB">
      <w:pPr>
        <w:pStyle w:val="ListBullet"/>
        <w:numPr>
          <w:ilvl w:val="0"/>
          <w:numId w:val="0"/>
        </w:numPr>
        <w:jc w:val="both"/>
      </w:pPr>
    </w:p>
    <w:p w14:paraId="3211CD9B" w14:textId="04718676" w:rsidR="00F41BEE" w:rsidRDefault="00507CDD" w:rsidP="006E0605">
      <w:pPr>
        <w:pStyle w:val="Heading1"/>
      </w:pPr>
      <w:r>
        <w:t>EDUCATION</w:t>
      </w:r>
    </w:p>
    <w:p w14:paraId="70099097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4C4E660F" wp14:editId="76AE184D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5C8B6B6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9FCF687" w14:textId="30395B26" w:rsidR="00F41BEE" w:rsidRDefault="00507CDD" w:rsidP="006E0605">
      <w:pPr>
        <w:pStyle w:val="Heading2"/>
      </w:pPr>
      <w:r>
        <w:t>DePaul University, MS in Data Science</w:t>
      </w:r>
      <w:r w:rsidR="00003455">
        <w:tab/>
      </w:r>
      <w:r>
        <w:t>202</w:t>
      </w:r>
      <w:r w:rsidR="008D6724">
        <w:t>3-2025</w:t>
      </w:r>
    </w:p>
    <w:p w14:paraId="320F8EE2" w14:textId="0D859EC9" w:rsidR="00F41BEE" w:rsidRDefault="00507CDD" w:rsidP="00D52131">
      <w:r>
        <w:t>Chicago, IL</w:t>
      </w:r>
    </w:p>
    <w:p w14:paraId="7FD01279" w14:textId="532201A7" w:rsidR="008D6724" w:rsidRDefault="008D6724" w:rsidP="008D6724">
      <w:pPr>
        <w:pStyle w:val="Heading2"/>
      </w:pPr>
      <w:r>
        <w:t>MVGR College, BTech in Electronics and Communication Engineering</w:t>
      </w:r>
      <w:r>
        <w:tab/>
        <w:t>20</w:t>
      </w:r>
      <w:r>
        <w:t>18-2022</w:t>
      </w:r>
    </w:p>
    <w:p w14:paraId="6C61A27E" w14:textId="77777777" w:rsidR="008D6724" w:rsidRDefault="008D6724" w:rsidP="008D6724">
      <w:r>
        <w:t>Chicago, IL</w:t>
      </w:r>
    </w:p>
    <w:p w14:paraId="6B847024" w14:textId="5A292B75" w:rsidR="00F41BEE" w:rsidRDefault="00F41BEE" w:rsidP="001B5291">
      <w:pPr>
        <w:pStyle w:val="ListBullet"/>
        <w:numPr>
          <w:ilvl w:val="0"/>
          <w:numId w:val="0"/>
        </w:numPr>
      </w:pPr>
    </w:p>
    <w:sectPr w:rsidR="00F41BEE" w:rsidSect="00ED598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8D4BF" w14:textId="77777777" w:rsidR="00AE4367" w:rsidRDefault="00AE4367">
      <w:pPr>
        <w:spacing w:after="0"/>
      </w:pPr>
      <w:r>
        <w:separator/>
      </w:r>
    </w:p>
  </w:endnote>
  <w:endnote w:type="continuationSeparator" w:id="0">
    <w:p w14:paraId="29354945" w14:textId="77777777" w:rsidR="00AE4367" w:rsidRDefault="00AE4367">
      <w:pPr>
        <w:spacing w:after="0"/>
      </w:pPr>
      <w:r>
        <w:continuationSeparator/>
      </w:r>
    </w:p>
  </w:endnote>
  <w:endnote w:type="continuationNotice" w:id="1">
    <w:p w14:paraId="0A1BB21D" w14:textId="77777777" w:rsidR="00AE4367" w:rsidRDefault="00AE436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2870B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3A3D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8E164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261DE" w14:textId="77777777" w:rsidR="00AE4367" w:rsidRDefault="00AE4367">
      <w:pPr>
        <w:spacing w:after="0"/>
      </w:pPr>
      <w:r>
        <w:separator/>
      </w:r>
    </w:p>
  </w:footnote>
  <w:footnote w:type="continuationSeparator" w:id="0">
    <w:p w14:paraId="45CCEDDF" w14:textId="77777777" w:rsidR="00AE4367" w:rsidRDefault="00AE4367">
      <w:pPr>
        <w:spacing w:after="0"/>
      </w:pPr>
      <w:r>
        <w:continuationSeparator/>
      </w:r>
    </w:p>
  </w:footnote>
  <w:footnote w:type="continuationNotice" w:id="1">
    <w:p w14:paraId="46F00EFA" w14:textId="77777777" w:rsidR="00AE4367" w:rsidRDefault="00AE436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6D7B6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3918D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C9101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42A33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F5E0A5E"/>
    <w:multiLevelType w:val="hybridMultilevel"/>
    <w:tmpl w:val="CC102A62"/>
    <w:lvl w:ilvl="0" w:tplc="40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1" w15:restartNumberingAfterBreak="0">
    <w:nsid w:val="298D4B49"/>
    <w:multiLevelType w:val="hybridMultilevel"/>
    <w:tmpl w:val="021EA5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F935F5"/>
    <w:multiLevelType w:val="hybridMultilevel"/>
    <w:tmpl w:val="83746CCE"/>
    <w:lvl w:ilvl="0" w:tplc="40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3" w15:restartNumberingAfterBreak="0">
    <w:nsid w:val="3502517E"/>
    <w:multiLevelType w:val="hybridMultilevel"/>
    <w:tmpl w:val="23420C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61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  <w:color w:val="auto"/>
      </w:rPr>
    </w:lvl>
  </w:abstractNum>
  <w:abstractNum w:abstractNumId="15" w15:restartNumberingAfterBreak="0">
    <w:nsid w:val="47B06F85"/>
    <w:multiLevelType w:val="hybridMultilevel"/>
    <w:tmpl w:val="278CA5D2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6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B1803A7"/>
    <w:multiLevelType w:val="hybridMultilevel"/>
    <w:tmpl w:val="B2E44C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B55421"/>
    <w:multiLevelType w:val="hybridMultilevel"/>
    <w:tmpl w:val="677685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E44DBF"/>
    <w:multiLevelType w:val="hybridMultilevel"/>
    <w:tmpl w:val="A57E80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D85462"/>
    <w:multiLevelType w:val="hybridMultilevel"/>
    <w:tmpl w:val="F8C082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4"/>
  </w:num>
  <w:num w:numId="15" w16cid:durableId="94441604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6"/>
  </w:num>
  <w:num w:numId="20" w16cid:durableId="500197717">
    <w:abstractNumId w:val="12"/>
  </w:num>
  <w:num w:numId="21" w16cid:durableId="105779728">
    <w:abstractNumId w:val="10"/>
  </w:num>
  <w:num w:numId="22" w16cid:durableId="1069108209">
    <w:abstractNumId w:val="11"/>
  </w:num>
  <w:num w:numId="23" w16cid:durableId="759259858">
    <w:abstractNumId w:val="18"/>
  </w:num>
  <w:num w:numId="24" w16cid:durableId="2060518178">
    <w:abstractNumId w:val="19"/>
  </w:num>
  <w:num w:numId="25" w16cid:durableId="60176008">
    <w:abstractNumId w:val="15"/>
  </w:num>
  <w:num w:numId="26" w16cid:durableId="1398892477">
    <w:abstractNumId w:val="20"/>
  </w:num>
  <w:num w:numId="27" w16cid:durableId="1574512080">
    <w:abstractNumId w:val="17"/>
  </w:num>
  <w:num w:numId="28" w16cid:durableId="17767107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85"/>
    <w:rsid w:val="00003455"/>
    <w:rsid w:val="0001387D"/>
    <w:rsid w:val="00021C10"/>
    <w:rsid w:val="00023509"/>
    <w:rsid w:val="00032277"/>
    <w:rsid w:val="00032383"/>
    <w:rsid w:val="00032982"/>
    <w:rsid w:val="00037A3D"/>
    <w:rsid w:val="00037A80"/>
    <w:rsid w:val="00040325"/>
    <w:rsid w:val="0004081D"/>
    <w:rsid w:val="00047720"/>
    <w:rsid w:val="00047C0B"/>
    <w:rsid w:val="000539BD"/>
    <w:rsid w:val="00066E2A"/>
    <w:rsid w:val="00076DB4"/>
    <w:rsid w:val="0009195F"/>
    <w:rsid w:val="000920BB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767B8"/>
    <w:rsid w:val="0018191F"/>
    <w:rsid w:val="00181FE7"/>
    <w:rsid w:val="00186230"/>
    <w:rsid w:val="001B5291"/>
    <w:rsid w:val="001D4B58"/>
    <w:rsid w:val="00200572"/>
    <w:rsid w:val="00262033"/>
    <w:rsid w:val="00271453"/>
    <w:rsid w:val="00276E4F"/>
    <w:rsid w:val="00286EAC"/>
    <w:rsid w:val="00295104"/>
    <w:rsid w:val="002C0DDD"/>
    <w:rsid w:val="002D59A2"/>
    <w:rsid w:val="00302F19"/>
    <w:rsid w:val="00304507"/>
    <w:rsid w:val="003108DB"/>
    <w:rsid w:val="00323AC0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20DE9"/>
    <w:rsid w:val="00433CD1"/>
    <w:rsid w:val="00445933"/>
    <w:rsid w:val="004476A1"/>
    <w:rsid w:val="004476B0"/>
    <w:rsid w:val="004A4BFA"/>
    <w:rsid w:val="004C4BFD"/>
    <w:rsid w:val="004D433E"/>
    <w:rsid w:val="004E47F6"/>
    <w:rsid w:val="004E6381"/>
    <w:rsid w:val="004E702A"/>
    <w:rsid w:val="004F305A"/>
    <w:rsid w:val="004F7524"/>
    <w:rsid w:val="00504FB9"/>
    <w:rsid w:val="00507CDD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40DF"/>
    <w:rsid w:val="005E5E55"/>
    <w:rsid w:val="005F04C0"/>
    <w:rsid w:val="00605599"/>
    <w:rsid w:val="00616068"/>
    <w:rsid w:val="00621825"/>
    <w:rsid w:val="00627B1A"/>
    <w:rsid w:val="00657369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724"/>
    <w:rsid w:val="008D6A27"/>
    <w:rsid w:val="008E038B"/>
    <w:rsid w:val="008E10EB"/>
    <w:rsid w:val="008E5671"/>
    <w:rsid w:val="009052DF"/>
    <w:rsid w:val="00912D4C"/>
    <w:rsid w:val="00914B83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D5BF1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E4367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6516"/>
    <w:rsid w:val="00BB132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CE3385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E0783"/>
    <w:rsid w:val="00DE196C"/>
    <w:rsid w:val="00DF3D23"/>
    <w:rsid w:val="00E01B82"/>
    <w:rsid w:val="00E233B2"/>
    <w:rsid w:val="00E23538"/>
    <w:rsid w:val="00E321B6"/>
    <w:rsid w:val="00E45F8D"/>
    <w:rsid w:val="00E71047"/>
    <w:rsid w:val="00E726F0"/>
    <w:rsid w:val="00EA2B92"/>
    <w:rsid w:val="00EC12CE"/>
    <w:rsid w:val="00ED598E"/>
    <w:rsid w:val="00ED7210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6E3F5"/>
  <w15:chartTrackingRefBased/>
  <w15:docId w15:val="{125916A2-63C5-42CF-97C6-F5D4F615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DE07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eeexplore.ieee.org/stamp/stamp.jsp?arnumber=9353477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betha-avinash/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vinash-betha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tha\AppData\Roaming\Microsoft\Templates\ATS%20bold%20classic%20resume.dotx" TargetMode="Externa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49525c-2b7f-4f2b-b59d-91c18e9957a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1D62A17060794A9B3C93FA4D6D6BFE" ma:contentTypeVersion="6" ma:contentTypeDescription="Create a new document." ma:contentTypeScope="" ma:versionID="4029e5ee01c8e1a926a7f79488c7d666">
  <xsd:schema xmlns:xsd="http://www.w3.org/2001/XMLSchema" xmlns:xs="http://www.w3.org/2001/XMLSchema" xmlns:p="http://schemas.microsoft.com/office/2006/metadata/properties" xmlns:ns3="1649525c-2b7f-4f2b-b59d-91c18e9957a1" targetNamespace="http://schemas.microsoft.com/office/2006/metadata/properties" ma:root="true" ma:fieldsID="a625b62731a8d523356087734f5cb3b0" ns3:_="">
    <xsd:import namespace="1649525c-2b7f-4f2b-b59d-91c18e9957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9525c-2b7f-4f2b-b59d-91c18e9957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1649525c-2b7f-4f2b-b59d-91c18e9957a1"/>
  </ds:schemaRefs>
</ds:datastoreItem>
</file>

<file path=customXml/itemProps2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697CF3-C398-4B33-B1FD-9CD7616738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9525c-2b7f-4f2b-b59d-91c18e9957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resume.dotx</Template>
  <TotalTime>46</TotalTime>
  <Pages>3</Pages>
  <Words>794</Words>
  <Characters>4531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Exton, PA | 3125814044 | avinashbetha35@gmail.com | GitHub | LinkedIn</vt:lpstr>
      <vt:lpstr>PROFESSIONAL SUMMARY</vt:lpstr>
      <vt:lpstr>TECHNICAL SKILLS</vt:lpstr>
      <vt:lpstr>PROFESSIONAL EXPERIENCE</vt:lpstr>
      <vt:lpstr>    Software Developer | AVK Tech Solutions Inc 	Jun 2025 – Present | PA</vt:lpstr>
      <vt:lpstr>    Software developer | Fulcrum GT	Jun 2024 – Aug 2024 | IL</vt:lpstr>
      <vt:lpstr>    Software developer | Tata Consultancy Services	Nov 2022 – Aug 2023 | INDIA</vt:lpstr>
      <vt:lpstr>PROJECTS</vt:lpstr>
      <vt:lpstr>    E-Learning Platform | Full Stack Developer	</vt:lpstr>
      <vt:lpstr>    Employee Management API | Backend Developer	</vt:lpstr>
      <vt:lpstr>    Inventory Management System | Full Stack Developer	</vt:lpstr>
      <vt:lpstr>EDUCATION</vt:lpstr>
      <vt:lpstr>    DePaul University, MS in Data Science	2023-2025</vt:lpstr>
      <vt:lpstr>    MVGR College, BTech in Electronics and Communication Engineering	2018-2022</vt:lpstr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Avinash Betha</cp:lastModifiedBy>
  <cp:revision>9</cp:revision>
  <dcterms:created xsi:type="dcterms:W3CDTF">2026-01-01T23:29:00Z</dcterms:created>
  <dcterms:modified xsi:type="dcterms:W3CDTF">2026-04-30T00:37:00Z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0x010100D01D62A17060794A9B3C93FA4D6D6BFE</vt:lpwstr>
  </property>
</Properties>
</file>